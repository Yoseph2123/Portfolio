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000000" w:themeColor="text1"/>
  <w:body>
    <w:p>
      <w:pPr>
        <w:ind w:left="0" w:leftChars="0" w:right="0" w:rightChars="0" w:firstLine="0" w:firstLineChars="0"/>
        <w:jc w:val="both"/>
        <w:sectPr>
          <w:pgSz w:w="11906" w:h="16838"/>
          <w:pgMar w:top="1440" w:right="1800" w:bottom="1440" w:left="18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  <w:r>
        <w:rPr>
          <w:sz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3049905</wp:posOffset>
            </wp:positionH>
            <wp:positionV relativeFrom="paragraph">
              <wp:posOffset>-837565</wp:posOffset>
            </wp:positionV>
            <wp:extent cx="3236595" cy="2228850"/>
            <wp:effectExtent l="0" t="0" r="1905" b="0"/>
            <wp:wrapNone/>
            <wp:docPr id="3" name="Picture 3" descr="DSC_8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SC_828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659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2834005</wp:posOffset>
                </wp:positionH>
                <wp:positionV relativeFrom="paragraph">
                  <wp:posOffset>4246245</wp:posOffset>
                </wp:positionV>
                <wp:extent cx="2466340" cy="828675"/>
                <wp:effectExtent l="4445" t="4445" r="5715" b="508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33670" y="1470660"/>
                          <a:ext cx="2466340" cy="828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/>
                          <w:p/>
                          <w:p>
                            <w:pPr>
                              <w:rPr>
                                <w:rFonts w:hint="default"/>
                                <w:u w:val="thick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40"/>
                                <w:szCs w:val="40"/>
                                <w:u w:val="none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40"/>
                                <w:szCs w:val="40"/>
                                <w:u w:val="thick"/>
                                <w:lang w:val="en-US"/>
                              </w:rPr>
                              <w:t>Summery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3.15pt;margin-top:334.35pt;height:65.25pt;width:194.2pt;z-index:251666432;mso-width-relative:page;mso-height-relative:page;" fillcolor="#FFFFFF [3201]" filled="t" stroked="t" coordsize="21600,21600" o:gfxdata="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/>
                    <w:p/>
                    <w:p>
                      <w:pPr>
                        <w:rPr>
                          <w:rFonts w:hint="default"/>
                          <w:u w:val="thick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 xml:space="preserve">     </w:t>
                      </w:r>
                      <w:r>
                        <w:rPr>
                          <w:rFonts w:hint="default"/>
                          <w:b/>
                          <w:bCs/>
                          <w:sz w:val="40"/>
                          <w:szCs w:val="40"/>
                          <w:u w:val="none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/>
                          <w:b/>
                          <w:bCs/>
                          <w:sz w:val="40"/>
                          <w:szCs w:val="40"/>
                          <w:u w:val="thick"/>
                          <w:lang w:val="en-US"/>
                        </w:rPr>
                        <w:t>Summery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2424430</wp:posOffset>
                </wp:positionH>
                <wp:positionV relativeFrom="paragraph">
                  <wp:posOffset>5366385</wp:posOffset>
                </wp:positionV>
                <wp:extent cx="3761105" cy="3284855"/>
                <wp:effectExtent l="4445" t="5080" r="6350" b="571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47920" y="770890"/>
                          <a:ext cx="3761105" cy="3284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Arial Black" w:hAnsi="Arial Black" w:cs="Arial Black"/>
                              </w:rPr>
                            </w:pPr>
                            <w:r>
                              <w:rPr>
                                <w:rFonts w:hint="default" w:ascii="Arial Black" w:hAnsi="Arial Black" w:eastAsia="SimSun" w:cs="Arial Black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I am Yoseph Tilahun a Computer Science graduate from Bahir Dar University with skills in Fullstack development,mobile app development. I am passionate about technology, problem-solving, and continuous learning, and I am committed to applying my technical and creative skills to contribute effectively to organizational goals and innovation.</w:t>
                            </w:r>
                          </w:p>
                          <w:p>
                            <w:pPr>
                              <w:rPr>
                                <w:rFonts w:hint="default" w:ascii="Arial Black" w:hAnsi="Arial Black" w:cs="Arial Blac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0.9pt;margin-top:422.55pt;height:258.65pt;width:296.15pt;z-index:251664384;mso-width-relative:page;mso-height-relative:page;" fillcolor="#FFFFFF [3201]" filled="t" stroked="t" coordsize="21600,21600" o:gfxdata="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="Arial Black" w:hAnsi="Arial Black" w:cs="Arial Black"/>
                        </w:rPr>
                      </w:pPr>
                      <w:r>
                        <w:rPr>
                          <w:rFonts w:hint="default" w:ascii="Arial Black" w:hAnsi="Arial Black" w:eastAsia="SimSun" w:cs="Arial Black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I am Yoseph Tilahun a Computer Science graduate from Bahir Dar University with skills in Fullstack development,mobile app development. I am passionate about technology, problem-solving, and continuous learning, and I am committed to applying my technical and creative skills to contribute effectively to organizational goals and innovation.</w:t>
                      </w:r>
                    </w:p>
                    <w:p>
                      <w:pPr>
                        <w:rPr>
                          <w:rFonts w:hint="default" w:ascii="Arial Black" w:hAnsi="Arial Black" w:cs="Arial Blac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2338070</wp:posOffset>
                </wp:positionH>
                <wp:positionV relativeFrom="paragraph">
                  <wp:posOffset>8827770</wp:posOffset>
                </wp:positionV>
                <wp:extent cx="76200" cy="95250"/>
                <wp:effectExtent l="4445" t="4445" r="14605" b="1460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4157345" y="7004685"/>
                          <a:ext cx="76200" cy="9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spacing w:line="21" w:lineRule="atLeast"/>
                              <w:ind w:left="0"/>
                              <w:jc w:val="left"/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spacing w:before="0" w:beforeAutospacing="1" w:after="0" w:afterAutospacing="1" w:line="21" w:lineRule="atLeast"/>
                              <w:ind w:left="0" w:hanging="360"/>
                              <w:jc w:val="left"/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spacing w:before="0" w:beforeAutospacing="1" w:after="0" w:afterAutospacing="1" w:line="21" w:lineRule="atLeast"/>
                              <w:ind w:left="0" w:hanging="360"/>
                              <w:jc w:val="left"/>
                            </w:pPr>
                          </w:p>
                          <w:p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spacing w:line="21" w:lineRule="atLeast"/>
                              <w:ind w:left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  <w:t>Collaborated with development teams to solve technical problems.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spacing w:before="0" w:beforeAutospacing="1" w:after="0" w:afterAutospacing="1" w:line="21" w:lineRule="atLeast"/>
                              <w:ind w:left="0" w:hanging="360"/>
                              <w:jc w:val="left"/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spacing w:before="0" w:beforeAutospacing="1" w:after="0" w:afterAutospacing="1" w:line="21" w:lineRule="atLeast"/>
                              <w:ind w:left="0" w:hanging="360"/>
                              <w:jc w:val="left"/>
                            </w:pPr>
                          </w:p>
                          <w:p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spacing w:line="21" w:lineRule="atLeast"/>
                              <w:ind w:left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  <w:t>Tested and de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spacing w:before="0" w:beforeAutospacing="1" w:after="0" w:afterAutospacing="1" w:line="21" w:lineRule="atLeast"/>
                              <w:ind w:left="0" w:hanging="360"/>
                              <w:jc w:val="left"/>
                            </w:pP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flip:y;margin-left:184.1pt;margin-top:695.1pt;height:7.5pt;width:6pt;z-index:251665408;mso-width-relative:page;mso-height-relative:page;" fillcolor="#FFFFFF [3201]" filled="t" stroked="t" coordsize="21600,21600" o:gfxdata="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spacing w:line="21" w:lineRule="atLeast"/>
                        <w:ind w:left="0"/>
                        <w:jc w:val="left"/>
                      </w:pPr>
                    </w:p>
                    <w:p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spacing w:before="0" w:beforeAutospacing="1" w:after="0" w:afterAutospacing="1" w:line="21" w:lineRule="atLeast"/>
                        <w:ind w:left="0" w:hanging="360"/>
                        <w:jc w:val="left"/>
                      </w:pPr>
                    </w:p>
                    <w:p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spacing w:before="0" w:beforeAutospacing="1" w:after="0" w:afterAutospacing="1" w:line="21" w:lineRule="atLeast"/>
                        <w:ind w:left="0" w:hanging="360"/>
                        <w:jc w:val="left"/>
                      </w:pPr>
                    </w:p>
                    <w:p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spacing w:line="21" w:lineRule="atLeast"/>
                        <w:ind w:left="0"/>
                        <w:jc w:val="left"/>
                      </w:pPr>
                      <w:r>
                        <w:rPr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  <w:t>Collaborated with development teams to solve technical problems.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spacing w:before="0" w:beforeAutospacing="1" w:after="0" w:afterAutospacing="1" w:line="21" w:lineRule="atLeast"/>
                        <w:ind w:left="0" w:hanging="360"/>
                        <w:jc w:val="left"/>
                      </w:pPr>
                    </w:p>
                    <w:p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spacing w:before="0" w:beforeAutospacing="1" w:after="0" w:afterAutospacing="1" w:line="21" w:lineRule="atLeast"/>
                        <w:ind w:left="0" w:hanging="360"/>
                        <w:jc w:val="left"/>
                      </w:pPr>
                    </w:p>
                    <w:p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spacing w:line="21" w:lineRule="atLeast"/>
                        <w:ind w:left="0"/>
                        <w:jc w:val="left"/>
                      </w:pPr>
                      <w:r>
                        <w:rPr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  <w:t>Tested and de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spacing w:before="0" w:beforeAutospacing="1" w:after="0" w:afterAutospacing="1" w:line="21" w:lineRule="atLeast"/>
                        <w:ind w:left="0" w:hanging="360"/>
                        <w:jc w:val="left"/>
                      </w:pP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-1015365</wp:posOffset>
                </wp:positionH>
                <wp:positionV relativeFrom="paragraph">
                  <wp:posOffset>5223510</wp:posOffset>
                </wp:positionV>
                <wp:extent cx="3143885" cy="2455545"/>
                <wp:effectExtent l="4445" t="4445" r="13970" b="1651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08735" y="6080125"/>
                          <a:ext cx="3143885" cy="2455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sz w:val="44"/>
                                <w:szCs w:val="44"/>
                                <w:u w:val="thick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              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u w:val="thick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44"/>
                                <w:szCs w:val="44"/>
                                <w:u w:val="thick"/>
                                <w:lang w:val="en-US"/>
                              </w:rPr>
                              <w:t>Skills</w:t>
                            </w:r>
                          </w:p>
                          <w:p>
                            <w:pPr>
                              <w:ind w:firstLine="161" w:firstLineChars="50"/>
                              <w:rPr>
                                <w:rFonts w:hint="default"/>
                                <w:b/>
                                <w:bCs/>
                                <w:sz w:val="32"/>
                                <w:szCs w:val="32"/>
                                <w:u w:val="thick"/>
                                <w:lang w:val="en-US"/>
                              </w:rPr>
                            </w:pPr>
                          </w:p>
                          <w:p>
                            <w:pPr>
                              <w:ind w:firstLine="160" w:firstLineChars="50"/>
                              <w:rPr>
                                <w:rFonts w:hint="default"/>
                                <w:b w:val="0"/>
                                <w:bCs w:val="0"/>
                                <w:sz w:val="36"/>
                                <w:szCs w:val="36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  <w:drawing>
                                <wp:inline distT="0" distB="0" distL="114300" distR="114300">
                                  <wp:extent cx="449580" cy="548640"/>
                                  <wp:effectExtent l="0" t="0" r="7620" b="3810"/>
                                  <wp:docPr id="9" name="Picture 9" descr="fullstack developer ico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Picture 9" descr="fullstack developer icon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9580" cy="5486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36"/>
                                <w:szCs w:val="36"/>
                                <w:u w:val="none"/>
                                <w:lang w:val="en-US"/>
                              </w:rPr>
                              <w:t>Fullstack development</w:t>
                            </w:r>
                          </w:p>
                          <w:p>
                            <w:pPr>
                              <w:ind w:left="320" w:leftChars="160" w:firstLine="0" w:firstLineChars="0"/>
                              <w:rPr>
                                <w:rFonts w:hint="default"/>
                                <w:b w:val="0"/>
                                <w:bCs w:val="0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  <w:drawing>
                                <wp:inline distT="0" distB="0" distL="114300" distR="114300">
                                  <wp:extent cx="351155" cy="284480"/>
                                  <wp:effectExtent l="0" t="0" r="10795" b="1270"/>
                                  <wp:docPr id="23" name="Picture 23" descr="mobile app develope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Picture 23" descr="mobile app developer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1155" cy="2844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  <w:t xml:space="preserve"> Mobile app</w:t>
                            </w:r>
                          </w:p>
                          <w:p>
                            <w:pPr>
                              <w:ind w:firstLine="900" w:firstLineChars="250"/>
                              <w:rPr>
                                <w:rFonts w:hint="default"/>
                                <w:b w:val="0"/>
                                <w:bCs w:val="0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36"/>
                                <w:szCs w:val="36"/>
                                <w:u w:val="none"/>
                                <w:lang w:val="en-US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9.95pt;margin-top:411.3pt;height:193.35pt;width:247.55pt;z-index:251661312;mso-width-relative:page;mso-height-relative:page;" fillcolor="#FFFFFF [3201]" filled="t" stroked="t" coordsize="21600,21600" o:gfxdata="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b/>
                          <w:bCs/>
                          <w:sz w:val="44"/>
                          <w:szCs w:val="44"/>
                          <w:u w:val="thick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 xml:space="preserve">               </w:t>
                      </w:r>
                      <w:r>
                        <w:rPr>
                          <w:rFonts w:hint="default"/>
                          <w:b/>
                          <w:bCs/>
                          <w:u w:val="thick"/>
                          <w:lang w:val="en-US"/>
                        </w:rPr>
                        <w:t xml:space="preserve">    </w:t>
                      </w:r>
                      <w:r>
                        <w:rPr>
                          <w:rFonts w:hint="default"/>
                          <w:b/>
                          <w:bCs/>
                          <w:sz w:val="44"/>
                          <w:szCs w:val="44"/>
                          <w:u w:val="thick"/>
                          <w:lang w:val="en-US"/>
                        </w:rPr>
                        <w:t>Skills</w:t>
                      </w:r>
                    </w:p>
                    <w:p>
                      <w:pPr>
                        <w:ind w:firstLine="161" w:firstLineChars="50"/>
                        <w:rPr>
                          <w:rFonts w:hint="default"/>
                          <w:b/>
                          <w:bCs/>
                          <w:sz w:val="32"/>
                          <w:szCs w:val="32"/>
                          <w:u w:val="thick"/>
                          <w:lang w:val="en-US"/>
                        </w:rPr>
                      </w:pPr>
                    </w:p>
                    <w:p>
                      <w:pPr>
                        <w:ind w:firstLine="160" w:firstLineChars="50"/>
                        <w:rPr>
                          <w:rFonts w:hint="default"/>
                          <w:b w:val="0"/>
                          <w:bCs w:val="0"/>
                          <w:sz w:val="36"/>
                          <w:szCs w:val="36"/>
                          <w:u w:val="none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32"/>
                          <w:szCs w:val="32"/>
                          <w:u w:val="none"/>
                          <w:lang w:val="en-US"/>
                        </w:rPr>
                        <w:drawing>
                          <wp:inline distT="0" distB="0" distL="114300" distR="114300">
                            <wp:extent cx="449580" cy="548640"/>
                            <wp:effectExtent l="0" t="0" r="7620" b="3810"/>
                            <wp:docPr id="9" name="Picture 9" descr="fullstack developer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Picture 9" descr="fullstack developer icon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9580" cy="5486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/>
                          <w:b w:val="0"/>
                          <w:bCs w:val="0"/>
                          <w:sz w:val="36"/>
                          <w:szCs w:val="36"/>
                          <w:u w:val="none"/>
                          <w:lang w:val="en-US"/>
                        </w:rPr>
                        <w:t>Fullstack development</w:t>
                      </w:r>
                    </w:p>
                    <w:p>
                      <w:pPr>
                        <w:ind w:left="320" w:leftChars="160" w:firstLine="0" w:firstLineChars="0"/>
                        <w:rPr>
                          <w:rFonts w:hint="default"/>
                          <w:b w:val="0"/>
                          <w:bCs w:val="0"/>
                          <w:sz w:val="32"/>
                          <w:szCs w:val="32"/>
                          <w:u w:val="none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32"/>
                          <w:szCs w:val="32"/>
                          <w:u w:val="none"/>
                          <w:lang w:val="en-US"/>
                        </w:rPr>
                        <w:drawing>
                          <wp:inline distT="0" distB="0" distL="114300" distR="114300">
                            <wp:extent cx="351155" cy="284480"/>
                            <wp:effectExtent l="0" t="0" r="10795" b="1270"/>
                            <wp:docPr id="23" name="Picture 23" descr="mobile app develope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" name="Picture 23" descr="mobile app developer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1155" cy="2844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/>
                          <w:b w:val="0"/>
                          <w:bCs w:val="0"/>
                          <w:sz w:val="32"/>
                          <w:szCs w:val="32"/>
                          <w:u w:val="none"/>
                          <w:lang w:val="en-US"/>
                        </w:rPr>
                        <w:t xml:space="preserve"> Mobile app</w:t>
                      </w:r>
                    </w:p>
                    <w:p>
                      <w:pPr>
                        <w:ind w:firstLine="900" w:firstLineChars="250"/>
                        <w:rPr>
                          <w:rFonts w:hint="default"/>
                          <w:b w:val="0"/>
                          <w:bCs w:val="0"/>
                          <w:sz w:val="32"/>
                          <w:szCs w:val="32"/>
                          <w:u w:val="none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36"/>
                          <w:szCs w:val="36"/>
                          <w:u w:val="none"/>
                          <w:lang w:val="en-US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-1000760</wp:posOffset>
                </wp:positionH>
                <wp:positionV relativeFrom="paragraph">
                  <wp:posOffset>7789545</wp:posOffset>
                </wp:positionV>
                <wp:extent cx="3124200" cy="1351915"/>
                <wp:effectExtent l="4445" t="4445" r="14605" b="1524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18565" y="8157210"/>
                          <a:ext cx="3124200" cy="1351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sz w:val="40"/>
                                <w:szCs w:val="40"/>
                                <w:u w:val="thick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          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1"/>
                                <w:szCs w:val="21"/>
                                <w:u w:val="thick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40"/>
                                <w:szCs w:val="40"/>
                                <w:u w:val="thick"/>
                                <w:lang w:val="en-US"/>
                              </w:rPr>
                              <w:t>Hobbies</w:t>
                            </w:r>
                          </w:p>
                          <w:p>
                            <w:pP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u w:val="none"/>
                                <w:lang w:val="en-US"/>
                              </w:rPr>
                            </w:pPr>
                          </w:p>
                          <w:p>
                            <w:pP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u w:val="none"/>
                                <w:lang w:val="en-US"/>
                              </w:rPr>
                              <w:t>Reading</w:t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u w:val="none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u w:val="none"/>
                                <w:lang w:val="en-US"/>
                              </w:rPr>
                              <w:t>watch technology related videos</w:t>
                            </w:r>
                          </w:p>
                          <w:p>
                            <w:pPr>
                              <w:rPr>
                                <w:rFonts w:hint="default"/>
                                <w:b w:val="0"/>
                                <w:bCs w:val="0"/>
                                <w:sz w:val="28"/>
                                <w:szCs w:val="28"/>
                                <w:u w:val="none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8.8pt;margin-top:613.35pt;height:106.45pt;width:246pt;z-index:251662336;mso-width-relative:page;mso-height-relative:page;" fillcolor="#FFFFFF [3201]" filled="t" stroked="t" coordsize="21600,21600" o:gfxdata="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b/>
                          <w:bCs/>
                          <w:sz w:val="40"/>
                          <w:szCs w:val="40"/>
                          <w:u w:val="thick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 xml:space="preserve">           </w:t>
                      </w:r>
                      <w:r>
                        <w:rPr>
                          <w:rFonts w:hint="default"/>
                          <w:b/>
                          <w:bCs/>
                          <w:sz w:val="21"/>
                          <w:szCs w:val="21"/>
                          <w:u w:val="thick"/>
                          <w:lang w:val="en-US"/>
                        </w:rPr>
                        <w:t xml:space="preserve">  </w:t>
                      </w:r>
                      <w:r>
                        <w:rPr>
                          <w:rFonts w:hint="default"/>
                          <w:b/>
                          <w:bCs/>
                          <w:sz w:val="40"/>
                          <w:szCs w:val="40"/>
                          <w:u w:val="thick"/>
                          <w:lang w:val="en-US"/>
                        </w:rPr>
                        <w:t>Hobbies</w:t>
                      </w:r>
                    </w:p>
                    <w:p>
                      <w:pP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u w:val="none"/>
                          <w:lang w:val="en-US"/>
                        </w:rPr>
                      </w:pPr>
                    </w:p>
                    <w:p>
                      <w:pP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u w:val="none"/>
                          <w:lang w:val="en-US"/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u w:val="none"/>
                          <w:lang w:val="en-US"/>
                        </w:rPr>
                        <w:t>Reading</w:t>
                      </w: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u w:val="none"/>
                          <w:lang w:val="en-US"/>
                        </w:rPr>
                        <w:br w:type="textWrapping"/>
                      </w:r>
                      <w: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u w:val="none"/>
                          <w:lang w:val="en-US"/>
                        </w:rPr>
                        <w:t>watch technology related videos</w:t>
                      </w:r>
                    </w:p>
                    <w:p>
                      <w:pPr>
                        <w:rPr>
                          <w:rFonts w:hint="default"/>
                          <w:b w:val="0"/>
                          <w:bCs w:val="0"/>
                          <w:sz w:val="28"/>
                          <w:szCs w:val="28"/>
                          <w:u w:val="none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-1034415</wp:posOffset>
                </wp:positionH>
                <wp:positionV relativeFrom="paragraph">
                  <wp:posOffset>1997710</wp:posOffset>
                </wp:positionV>
                <wp:extent cx="3141345" cy="3094355"/>
                <wp:effectExtent l="4445" t="4445" r="1651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51510" y="3556000"/>
                          <a:ext cx="3141345" cy="3094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firstLine="402" w:firstLineChars="100"/>
                              <w:rPr>
                                <w:rFonts w:hint="default"/>
                                <w:b/>
                                <w:bCs/>
                                <w:sz w:val="40"/>
                                <w:szCs w:val="40"/>
                                <w:u w:val="thick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40"/>
                                <w:szCs w:val="40"/>
                                <w:u w:val="thick"/>
                                <w:lang w:val="en-US"/>
                              </w:rPr>
                              <w:t>contact</w:t>
                            </w:r>
                          </w:p>
                          <w:p>
                            <w:pPr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>
                            <w:pP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  <w:drawing>
                                <wp:inline distT="0" distB="0" distL="114300" distR="114300">
                                  <wp:extent cx="182880" cy="240665"/>
                                  <wp:effectExtent l="0" t="0" r="7620" b="6985"/>
                                  <wp:docPr id="5" name="Picture 5" descr="phone ico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5" descr="phone icon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880" cy="2406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t>0905217674</w:t>
                            </w:r>
                          </w:p>
                          <w:p>
                            <w:pP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instrText xml:space="preserve"> HYPERLINK "mailto:yositilahun21@gmail.com" </w:instrText>
                            </w: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rStyle w:val="9"/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drawing>
                                <wp:inline distT="0" distB="0" distL="114300" distR="114300">
                                  <wp:extent cx="274320" cy="233680"/>
                                  <wp:effectExtent l="0" t="0" r="11430" b="13970"/>
                                  <wp:docPr id="6" name="Picture 6" descr="emailico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 descr="emailicon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4320" cy="2336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Style w:val="9"/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t>yositilahun21@gmail.com</w:t>
                            </w: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drawing>
                                <wp:inline distT="0" distB="0" distL="114300" distR="114300">
                                  <wp:extent cx="258445" cy="258445"/>
                                  <wp:effectExtent l="0" t="0" r="8255" b="8255"/>
                                  <wp:docPr id="10" name="Picture 10" descr="Untitl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Picture 10" descr="Untitled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8445" cy="2584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"https://www.linkedin.com/feed/"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Style w:val="9"/>
                                <w:b/>
                                <w:bCs/>
                                <w:i w:val="0"/>
                                <w:iCs w:val="0"/>
                                <w:color w:val="1A62FF"/>
                                <w:spacing w:val="0"/>
                                <w:sz w:val="24"/>
                                <w:szCs w:val="24"/>
                                <w:u w:val="single"/>
                              </w:rPr>
                              <w:t>https://www.linkedin.com/feed/</w:t>
                            </w:r>
                            <w:r>
                              <w:fldChar w:fldCharType="end"/>
                            </w:r>
                          </w:p>
                          <w:p>
                            <w:pP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drawing>
                                <wp:inline distT="0" distB="0" distL="114300" distR="114300">
                                  <wp:extent cx="266700" cy="266700"/>
                                  <wp:effectExtent l="0" t="0" r="0" b="0"/>
                                  <wp:docPr id="11" name="Picture 11" descr="github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Picture 11" descr="github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6700" cy="266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t>https://github.com/Yoseph2123/Computer-science2123</w:t>
                            </w:r>
                          </w:p>
                          <w:p>
                            <w:pP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drawing>
                                <wp:inline distT="0" distB="0" distL="114300" distR="114300">
                                  <wp:extent cx="274320" cy="288925"/>
                                  <wp:effectExtent l="0" t="0" r="11430" b="15875"/>
                                  <wp:docPr id="7" name="Picture 7" descr="locationicon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Picture 7" descr="locationicon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4320" cy="2889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US"/>
                              </w:rPr>
                              <w:t xml:space="preserve"> Bahirdar, Ethiopia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1.45pt;margin-top:157.3pt;height:243.65pt;width:247.35pt;z-index:251660288;mso-width-relative:page;mso-height-relative:page;" fillcolor="#FFFFFF [3201]" filled="t" stroked="t" coordsize="21600,21600" o:gfxdata="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ind w:firstLine="402" w:firstLineChars="100"/>
                        <w:rPr>
                          <w:rFonts w:hint="default"/>
                          <w:b/>
                          <w:bCs/>
                          <w:sz w:val="40"/>
                          <w:szCs w:val="40"/>
                          <w:u w:val="thick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40"/>
                          <w:szCs w:val="40"/>
                          <w:u w:val="thick"/>
                          <w:lang w:val="en-US"/>
                        </w:rPr>
                        <w:t>contact</w:t>
                      </w:r>
                    </w:p>
                    <w:p>
                      <w:pPr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</w:pPr>
                    </w:p>
                    <w:p>
                      <w:pP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  <w:drawing>
                          <wp:inline distT="0" distB="0" distL="114300" distR="114300">
                            <wp:extent cx="182880" cy="240665"/>
                            <wp:effectExtent l="0" t="0" r="7620" b="6985"/>
                            <wp:docPr id="5" name="Picture 5" descr="phone 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5" descr="phone icon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2880" cy="2406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  <w:t>0905217674</w:t>
                      </w:r>
                    </w:p>
                    <w:p>
                      <w:pP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</w:pPr>
                    </w:p>
                    <w:p>
                      <w: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  <w:fldChar w:fldCharType="begin"/>
                      </w:r>
                      <w: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  <w:instrText xml:space="preserve"> HYPERLINK "mailto:yositilahun21@gmail.com" </w:instrText>
                      </w:r>
                      <w: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  <w:fldChar w:fldCharType="separate"/>
                      </w:r>
                      <w:r>
                        <w:rPr>
                          <w:rStyle w:val="9"/>
                          <w:rFonts w:hint="default"/>
                          <w:sz w:val="32"/>
                          <w:szCs w:val="32"/>
                          <w:lang w:val="en-US"/>
                        </w:rPr>
                        <w:drawing>
                          <wp:inline distT="0" distB="0" distL="114300" distR="114300">
                            <wp:extent cx="274320" cy="233680"/>
                            <wp:effectExtent l="0" t="0" r="11430" b="13970"/>
                            <wp:docPr id="6" name="Picture 6" descr="email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 descr="emailicon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4320" cy="2336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Style w:val="9"/>
                          <w:rFonts w:hint="default"/>
                          <w:sz w:val="32"/>
                          <w:szCs w:val="32"/>
                          <w:lang w:val="en-US"/>
                        </w:rPr>
                        <w:t>yositilahun21@gmail.com</w:t>
                      </w:r>
                      <w: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  <w:fldChar w:fldCharType="end"/>
                      </w:r>
                      <w:r>
                        <w:rPr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  <w:t xml:space="preserve"> </w:t>
                      </w:r>
                      <w:r>
                        <w:drawing>
                          <wp:inline distT="0" distB="0" distL="114300" distR="114300">
                            <wp:extent cx="258445" cy="258445"/>
                            <wp:effectExtent l="0" t="0" r="8255" b="8255"/>
                            <wp:docPr id="10" name="Picture 10" descr="Untitl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Picture 10" descr="Untitled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8445" cy="2584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begin"/>
                      </w:r>
                      <w:r>
                        <w:instrText xml:space="preserve"> HYPERLINK "https://www.linkedin.com/feed/" </w:instrText>
                      </w:r>
                      <w:r>
                        <w:fldChar w:fldCharType="separate"/>
                      </w:r>
                      <w:r>
                        <w:rPr>
                          <w:rStyle w:val="9"/>
                          <w:b/>
                          <w:bCs/>
                          <w:i w:val="0"/>
                          <w:iCs w:val="0"/>
                          <w:color w:val="1A62FF"/>
                          <w:spacing w:val="0"/>
                          <w:sz w:val="24"/>
                          <w:szCs w:val="24"/>
                          <w:u w:val="single"/>
                        </w:rPr>
                        <w:t>https://www.linkedin.com/feed/</w:t>
                      </w:r>
                      <w:r>
                        <w:fldChar w:fldCharType="end"/>
                      </w:r>
                    </w:p>
                    <w:p>
                      <w:pP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  <w:drawing>
                          <wp:inline distT="0" distB="0" distL="114300" distR="114300">
                            <wp:extent cx="266700" cy="266700"/>
                            <wp:effectExtent l="0" t="0" r="0" b="0"/>
                            <wp:docPr id="11" name="Picture 11" descr="github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Picture 11" descr="github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6700" cy="266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  <w:t>https://github.com/Yoseph2123/Computer-science2123</w:t>
                      </w:r>
                    </w:p>
                    <w:p>
                      <w:pP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  <w:drawing>
                          <wp:inline distT="0" distB="0" distL="114300" distR="114300">
                            <wp:extent cx="274320" cy="288925"/>
                            <wp:effectExtent l="0" t="0" r="11430" b="15875"/>
                            <wp:docPr id="7" name="Picture 7" descr="locationicon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Picture 7" descr="locationicon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4320" cy="2889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/>
                          <w:sz w:val="32"/>
                          <w:szCs w:val="32"/>
                          <w:lang w:val="en-US"/>
                        </w:rPr>
                        <w:t xml:space="preserve"> Bahirdar, Ethiopia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30" o:spid="_x0000_s1030" o:spt="202" type="#_x0000_t202" style="position:absolute;left:0pt;margin-left:118.45pt;margin-top:438.05pt;height:6pt;width:6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>
              <w:txbxContent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0" w:after="156" w:afterLines="50" w:line="240" w:lineRule="auto"/>
                    <w:ind w:left="0" w:leftChars="0" w:right="0" w:rightChars="0" w:firstLine="0" w:firstLineChars="0"/>
                    <w:jc w:val="left"/>
                    <w:textAlignment w:val="auto"/>
                    <w:outlineLvl w:val="9"/>
                    <w:rPr>
                      <w:rFonts w:hint="default" w:ascii="Times New Roman" w:hAnsi="Times New Roman" w:eastAsia="楷体" w:cs="Times New Roman"/>
                      <w:b/>
                      <w:bCs w:val="0"/>
                      <w:color w:val="auto"/>
                      <w:sz w:val="32"/>
                      <w:szCs w:val="18"/>
                      <w:lang w:eastAsia="zh-CN"/>
                    </w:rPr>
                  </w:pPr>
                </w:p>
              </w:txbxContent>
            </v:textbox>
          </v:shape>
        </w:pict>
      </w:r>
    </w:p>
    <w:p>
      <w:pPr>
        <w:rPr>
          <w:rFonts w:eastAsiaTheme="minorEastAsia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2633345</wp:posOffset>
                </wp:positionH>
                <wp:positionV relativeFrom="paragraph">
                  <wp:posOffset>2979420</wp:posOffset>
                </wp:positionV>
                <wp:extent cx="3371215" cy="3057525"/>
                <wp:effectExtent l="4445" t="4445" r="15240" b="508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18760" y="4198620"/>
                          <a:ext cx="3371215" cy="3057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               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 PROJECTS</w:t>
                            </w:r>
                          </w:p>
                          <w:p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spacing w:line="21" w:lineRule="atLeast"/>
                              <w:ind w:left="420" w:leftChars="0" w:hanging="420" w:firstLineChars="0"/>
                              <w:jc w:val="left"/>
                              <w:rPr>
                                <w:rFonts w:hint="default" w:asciiTheme="majorAscii" w:hAnsiTheme="majorAscii" w:eastAsiaTheme="majorEastAsia" w:cstheme="majorEastAsia"/>
                                <w:b w:val="0"/>
                                <w:bCs w:val="0"/>
                                <w:lang w:val="en-US"/>
                              </w:rPr>
                            </w:pPr>
                            <w:r>
                              <w:rPr>
                                <w:rFonts w:hint="default" w:asciiTheme="majorAscii" w:hAnsiTheme="majorAscii" w:eastAsiaTheme="majorEastAsia" w:cstheme="majorEastAsia"/>
                                <w:b w:val="0"/>
                                <w:bCs w:val="0"/>
                                <w:lang w:val="en-US"/>
                              </w:rPr>
                              <w:t>School management system:</w:t>
                            </w:r>
                          </w:p>
                          <w:p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spacing w:line="21" w:lineRule="atLeast"/>
                              <w:ind w:left="0"/>
                              <w:jc w:val="left"/>
                              <w:rPr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  <w:t>Description:</w:t>
                            </w:r>
                            <w:r>
                              <w:br w:type="textWrapping"/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  <w:t>Developed a web-based student management system that manages student registration, attendance, academic records, and report generation, improving school administration efficiency.</w:t>
                            </w:r>
                          </w:p>
                          <w:p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suppressLineNumbers w:val="0"/>
                              <w:spacing w:line="21" w:lineRule="atLeast"/>
                              <w:ind w:left="420" w:leftChars="0" w:hanging="420" w:firstLineChars="0"/>
                              <w:jc w:val="left"/>
                              <w:rPr>
                                <w:rFonts w:hint="default"/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/>
                              </w:rPr>
                              <w:t>Home based service finding solution:</w:t>
                            </w:r>
                          </w:p>
                          <w:p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line="21" w:lineRule="atLeast"/>
                              <w:ind w:leftChars="0" w:right="0" w:rightChars="0"/>
                              <w:jc w:val="left"/>
                              <w:rPr>
                                <w:rFonts w:hint="default"/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/>
                              </w:rPr>
                              <w:t>A platform that connects home owners to home baseed service providers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  <w:lang w:val="en-US"/>
                              </w:rPr>
                              <w:br w:type="textWrapping"/>
                            </w:r>
                          </w:p>
                          <w:p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spacing w:line="21" w:lineRule="atLeast"/>
                              <w:ind w:left="0"/>
                              <w:jc w:val="left"/>
                              <w:rPr>
                                <w:rFonts w:hint="default" w:asciiTheme="majorAscii" w:hAnsiTheme="majorAscii" w:eastAsiaTheme="majorEastAsia" w:cstheme="majorEastAsia"/>
                                <w:lang w:val="en-US"/>
                              </w:rPr>
                            </w:pPr>
                            <w:r>
                              <w:rPr>
                                <w:rFonts w:hint="default" w:asciiTheme="majorAscii" w:hAnsiTheme="majorAscii" w:eastAsiaTheme="majorEastAsia" w:cstheme="majorEastAsia"/>
                                <w:lang w:val="en-US"/>
                              </w:rPr>
                              <w:br w:type="textWrapping"/>
                            </w:r>
                          </w:p>
                          <w:p>
                            <w:pP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7.35pt;margin-top:234.6pt;height:240.75pt;width:265.45pt;z-index:251673600;mso-width-relative:page;mso-height-relative:page;" fillcolor="#FFFFFF [3201]" filled="t" stroked="t" coordsize="21600,21600" o:gfxdata="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 xml:space="preserve">               </w:t>
                      </w:r>
                      <w:r>
                        <w:rPr>
                          <w:rFonts w:hint="default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 PROJECTS</w:t>
                      </w:r>
                    </w:p>
                    <w:p>
                      <w:pPr>
                        <w:pStyle w:val="3"/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spacing w:line="21" w:lineRule="atLeast"/>
                        <w:ind w:left="420" w:leftChars="0" w:hanging="420" w:firstLineChars="0"/>
                        <w:jc w:val="left"/>
                        <w:rPr>
                          <w:rFonts w:hint="default" w:asciiTheme="majorAscii" w:hAnsiTheme="majorAscii" w:eastAsiaTheme="majorEastAsia" w:cstheme="majorEastAsia"/>
                          <w:b w:val="0"/>
                          <w:bCs w:val="0"/>
                          <w:lang w:val="en-US"/>
                        </w:rPr>
                      </w:pPr>
                      <w:r>
                        <w:rPr>
                          <w:rFonts w:hint="default" w:asciiTheme="majorAscii" w:hAnsiTheme="majorAscii" w:eastAsiaTheme="majorEastAsia" w:cstheme="majorEastAsia"/>
                          <w:b w:val="0"/>
                          <w:bCs w:val="0"/>
                          <w:lang w:val="en-US"/>
                        </w:rPr>
                        <w:t>School management system:</w:t>
                      </w:r>
                    </w:p>
                    <w:p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spacing w:line="21" w:lineRule="atLeast"/>
                        <w:ind w:left="0"/>
                        <w:jc w:val="left"/>
                        <w:rPr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  <w:t>Description:</w:t>
                      </w:r>
                      <w:r>
                        <w:br w:type="textWrapping"/>
                      </w:r>
                      <w:r>
                        <w:rPr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  <w:t>Developed a web-based student management system that manages student registration, attendance, academic records, and report generation, improving school administration efficiency.</w:t>
                      </w:r>
                    </w:p>
                    <w:p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3"/>
                        </w:numPr>
                        <w:suppressLineNumbers w:val="0"/>
                        <w:spacing w:line="21" w:lineRule="atLeast"/>
                        <w:ind w:left="420" w:leftChars="0" w:hanging="420" w:firstLineChars="0"/>
                        <w:jc w:val="left"/>
                        <w:rPr>
                          <w:rFonts w:hint="default"/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  <w:lang w:val="en-US"/>
                        </w:rPr>
                        <w:t>Home based service finding solution:</w:t>
                      </w:r>
                    </w:p>
                    <w:p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line="21" w:lineRule="atLeast"/>
                        <w:ind w:leftChars="0" w:right="0" w:rightChars="0"/>
                        <w:jc w:val="left"/>
                        <w:rPr>
                          <w:rFonts w:hint="default"/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  <w:lang w:val="en-US"/>
                        </w:rPr>
                        <w:t>A platform that connects home owners to home baseed service providers</w:t>
                      </w:r>
                      <w:r>
                        <w:rPr>
                          <w:rFonts w:hint="default"/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  <w:lang w:val="en-US"/>
                        </w:rPr>
                        <w:br w:type="textWrapping"/>
                      </w:r>
                    </w:p>
                    <w:p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spacing w:line="21" w:lineRule="atLeast"/>
                        <w:ind w:left="0"/>
                        <w:jc w:val="left"/>
                        <w:rPr>
                          <w:rFonts w:hint="default" w:asciiTheme="majorAscii" w:hAnsiTheme="majorAscii" w:eastAsiaTheme="majorEastAsia" w:cstheme="majorEastAsia"/>
                          <w:lang w:val="en-US"/>
                        </w:rPr>
                      </w:pPr>
                      <w:r>
                        <w:rPr>
                          <w:rFonts w:hint="default" w:asciiTheme="majorAscii" w:hAnsiTheme="majorAscii" w:eastAsiaTheme="majorEastAsia" w:cstheme="majorEastAsia"/>
                          <w:lang w:val="en-US"/>
                        </w:rPr>
                        <w:br w:type="textWrapping"/>
                      </w:r>
                    </w:p>
                    <w:p>
                      <w:pP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-1034415</wp:posOffset>
                </wp:positionH>
                <wp:positionV relativeFrom="paragraph">
                  <wp:posOffset>6204585</wp:posOffset>
                </wp:positionV>
                <wp:extent cx="3552190" cy="1153160"/>
                <wp:effectExtent l="4445" t="4445" r="5715" b="2349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8660" y="7747635"/>
                          <a:ext cx="3552190" cy="1153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spacing w:line="21" w:lineRule="atLeast"/>
                              <w:ind w:left="0"/>
                              <w:jc w:val="left"/>
                              <w:rPr>
                                <w:rFonts w:hint="default" w:asciiTheme="majorAscii" w:hAnsiTheme="majorAscii"/>
                                <w:lang w:val="en-US"/>
                              </w:rPr>
                            </w:pPr>
                            <w:r>
                              <w:rPr>
                                <w:rFonts w:hint="default" w:asciiTheme="majorAscii" w:hAnsiTheme="majorAscii"/>
                                <w:lang w:val="en-US"/>
                              </w:rPr>
                              <w:t>Language</w:t>
                            </w:r>
                          </w:p>
                          <w:p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"/>
                              </w:numPr>
                              <w:suppressLineNumbers w:val="0"/>
                              <w:spacing w:line="21" w:lineRule="atLeast"/>
                              <w:ind w:left="420" w:leftChars="0" w:hanging="420" w:firstLineChars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  <w:t>Amharic – Native</w:t>
                            </w:r>
                          </w:p>
                          <w:p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"/>
                              </w:numPr>
                              <w:suppressLineNumbers w:val="0"/>
                              <w:spacing w:line="21" w:lineRule="atLeast"/>
                              <w:ind w:left="420" w:leftChars="0" w:hanging="420" w:firstLineChars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  <w:t>English – Professional Working Proficiency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5"/>
                              </w:numPr>
                              <w:suppressLineNumbers w:val="0"/>
                              <w:spacing w:before="0" w:beforeAutospacing="1" w:after="0" w:afterAutospacing="1" w:line="21" w:lineRule="atLeast"/>
                              <w:ind w:left="0" w:hanging="360"/>
                              <w:jc w:val="left"/>
                            </w:pP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1.45pt;margin-top:488.55pt;height:90.8pt;width:279.7pt;z-index:251672576;mso-width-relative:page;mso-height-relative:page;" fillcolor="#FFFFFF [3201]" filled="t" stroked="t" coordsize="21600,21600" o:gfxdata="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spacing w:line="21" w:lineRule="atLeast"/>
                        <w:ind w:left="0"/>
                        <w:jc w:val="left"/>
                        <w:rPr>
                          <w:rFonts w:hint="default" w:asciiTheme="majorAscii" w:hAnsiTheme="majorAscii"/>
                          <w:lang w:val="en-US"/>
                        </w:rPr>
                      </w:pPr>
                      <w:r>
                        <w:rPr>
                          <w:rFonts w:hint="default" w:asciiTheme="majorAscii" w:hAnsiTheme="majorAscii"/>
                          <w:lang w:val="en-US"/>
                        </w:rPr>
                        <w:t>Language</w:t>
                      </w:r>
                    </w:p>
                    <w:p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"/>
                        </w:numPr>
                        <w:suppressLineNumbers w:val="0"/>
                        <w:spacing w:line="21" w:lineRule="atLeast"/>
                        <w:ind w:left="420" w:leftChars="0" w:hanging="420" w:firstLineChars="0"/>
                        <w:jc w:val="left"/>
                      </w:pPr>
                      <w:r>
                        <w:rPr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  <w:t>Amharic – Native</w:t>
                      </w:r>
                    </w:p>
                    <w:p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"/>
                        </w:numPr>
                        <w:suppressLineNumbers w:val="0"/>
                        <w:spacing w:line="21" w:lineRule="atLeast"/>
                        <w:ind w:left="420" w:leftChars="0" w:hanging="420" w:firstLineChars="0"/>
                        <w:jc w:val="left"/>
                      </w:pPr>
                      <w:r>
                        <w:rPr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  <w:t>English – Professional Working Proficiency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5"/>
                        </w:numPr>
                        <w:suppressLineNumbers w:val="0"/>
                        <w:spacing w:before="0" w:beforeAutospacing="1" w:after="0" w:afterAutospacing="1" w:line="21" w:lineRule="atLeast"/>
                        <w:ind w:left="0" w:hanging="360"/>
                        <w:jc w:val="left"/>
                      </w:pP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832485</wp:posOffset>
                </wp:positionH>
                <wp:positionV relativeFrom="paragraph">
                  <wp:posOffset>2980055</wp:posOffset>
                </wp:positionV>
                <wp:extent cx="1638300" cy="3065780"/>
                <wp:effectExtent l="4445" t="4445" r="14605" b="1587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80285" y="4036695"/>
                          <a:ext cx="1638300" cy="3065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/>
                          <w:p/>
                          <w:p/>
                          <w:p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spacing w:line="21" w:lineRule="atLeast"/>
                              <w:ind w:left="0"/>
                              <w:jc w:val="left"/>
                              <w:rPr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8"/>
                                <w:szCs w:val="28"/>
                                <w:lang w:val="en-US"/>
                              </w:rPr>
                              <w:t>W</w:t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8"/>
                                <w:szCs w:val="28"/>
                              </w:rPr>
                              <w:t>e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8"/>
                                <w:szCs w:val="28"/>
                                <w:lang w:val="en-US"/>
                              </w:rPr>
                              <w:t>b de</w:t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8"/>
                                <w:szCs w:val="28"/>
                              </w:rPr>
                              <w:t>velopment</w:t>
                            </w:r>
                          </w:p>
                          <w:p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"/>
                              </w:numPr>
                              <w:suppressLineNumbers w:val="0"/>
                              <w:spacing w:line="21" w:lineRule="atLeast"/>
                              <w:ind w:left="420" w:leftChars="0" w:hanging="420" w:firstLineChars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  <w:t>Laravel</w:t>
                            </w:r>
                          </w:p>
                          <w:p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"/>
                              </w:numPr>
                              <w:suppressLineNumbers w:val="0"/>
                              <w:spacing w:line="21" w:lineRule="atLeast"/>
                              <w:ind w:left="420" w:leftChars="0" w:hanging="420" w:firstLineChars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  <w:t>HTML5</w:t>
                            </w:r>
                          </w:p>
                          <w:p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"/>
                              </w:numPr>
                              <w:suppressLineNumbers w:val="0"/>
                              <w:spacing w:line="21" w:lineRule="atLeast"/>
                              <w:ind w:left="420" w:leftChars="0" w:hanging="420" w:firstLineChars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  <w:t>CSS3</w:t>
                            </w:r>
                          </w:p>
                          <w:p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"/>
                              </w:numPr>
                              <w:suppressLineNumbers w:val="0"/>
                              <w:spacing w:line="21" w:lineRule="atLeast"/>
                              <w:ind w:left="420" w:leftChars="0" w:hanging="420" w:firstLineChars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  <w:t>Bootstrap</w:t>
                            </w:r>
                          </w:p>
                          <w:p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"/>
                              </w:numPr>
                              <w:suppressLineNumbers w:val="0"/>
                              <w:spacing w:line="21" w:lineRule="atLeast"/>
                              <w:ind w:left="420" w:leftChars="0" w:hanging="420" w:firstLineChars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  <w:t>MySQL</w:t>
                            </w:r>
                          </w:p>
                          <w:p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spacing w:line="21" w:lineRule="atLeast"/>
                              <w:ind w:left="0"/>
                              <w:jc w:val="left"/>
                              <w:rPr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8"/>
                                <w:szCs w:val="28"/>
                              </w:rPr>
                            </w:pP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5.55pt;margin-top:234.65pt;height:241.4pt;width:129pt;z-index:251671552;mso-width-relative:page;mso-height-relative:page;" fillcolor="#FFFFFF [3201]" filled="t" stroked="t" coordsize="21600,21600" o:gfxdata="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/>
                    <w:p/>
                    <w:p/>
                    <w:p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spacing w:line="21" w:lineRule="atLeast"/>
                        <w:ind w:left="0"/>
                        <w:jc w:val="left"/>
                        <w:rPr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8"/>
                          <w:szCs w:val="28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8"/>
                          <w:szCs w:val="28"/>
                          <w:lang w:val="en-US"/>
                        </w:rPr>
                        <w:t>W</w:t>
                      </w:r>
                      <w:r>
                        <w:rPr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8"/>
                          <w:szCs w:val="28"/>
                        </w:rPr>
                        <w:t>e</w:t>
                      </w:r>
                      <w:r>
                        <w:rPr>
                          <w:rFonts w:hint="default"/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8"/>
                          <w:szCs w:val="28"/>
                          <w:lang w:val="en-US"/>
                        </w:rPr>
                        <w:t>b de</w:t>
                      </w:r>
                      <w:r>
                        <w:rPr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8"/>
                          <w:szCs w:val="28"/>
                        </w:rPr>
                        <w:t>velopment</w:t>
                      </w:r>
                    </w:p>
                    <w:p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"/>
                        </w:numPr>
                        <w:suppressLineNumbers w:val="0"/>
                        <w:spacing w:line="21" w:lineRule="atLeast"/>
                        <w:ind w:left="420" w:leftChars="0" w:hanging="420" w:firstLineChars="0"/>
                        <w:jc w:val="left"/>
                      </w:pPr>
                      <w:r>
                        <w:rPr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  <w:t>Laravel</w:t>
                      </w:r>
                    </w:p>
                    <w:p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"/>
                        </w:numPr>
                        <w:suppressLineNumbers w:val="0"/>
                        <w:spacing w:line="21" w:lineRule="atLeast"/>
                        <w:ind w:left="420" w:leftChars="0" w:hanging="420" w:firstLineChars="0"/>
                        <w:jc w:val="left"/>
                      </w:pPr>
                      <w:r>
                        <w:rPr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  <w:t>HTML5</w:t>
                      </w:r>
                    </w:p>
                    <w:p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"/>
                        </w:numPr>
                        <w:suppressLineNumbers w:val="0"/>
                        <w:spacing w:line="21" w:lineRule="atLeast"/>
                        <w:ind w:left="420" w:leftChars="0" w:hanging="420" w:firstLineChars="0"/>
                        <w:jc w:val="left"/>
                      </w:pPr>
                      <w:r>
                        <w:rPr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  <w:t>CSS3</w:t>
                      </w:r>
                    </w:p>
                    <w:p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"/>
                        </w:numPr>
                        <w:suppressLineNumbers w:val="0"/>
                        <w:spacing w:line="21" w:lineRule="atLeast"/>
                        <w:ind w:left="420" w:leftChars="0" w:hanging="420" w:firstLineChars="0"/>
                        <w:jc w:val="left"/>
                      </w:pPr>
                      <w:r>
                        <w:rPr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  <w:t>Bootstrap</w:t>
                      </w:r>
                    </w:p>
                    <w:p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"/>
                        </w:numPr>
                        <w:suppressLineNumbers w:val="0"/>
                        <w:spacing w:line="21" w:lineRule="atLeast"/>
                        <w:ind w:left="420" w:leftChars="0" w:hanging="420" w:firstLineChars="0"/>
                        <w:jc w:val="left"/>
                      </w:pPr>
                      <w:r>
                        <w:rPr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  <w:t>MySQL</w:t>
                      </w:r>
                    </w:p>
                    <w:p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spacing w:line="21" w:lineRule="atLeast"/>
                        <w:ind w:left="0"/>
                        <w:jc w:val="left"/>
                        <w:rPr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8"/>
                          <w:szCs w:val="28"/>
                        </w:rPr>
                      </w:pP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-975360</wp:posOffset>
                </wp:positionH>
                <wp:positionV relativeFrom="paragraph">
                  <wp:posOffset>3001645</wp:posOffset>
                </wp:positionV>
                <wp:extent cx="1807845" cy="3060700"/>
                <wp:effectExtent l="4445" t="4445" r="16510" b="2095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46760" y="3754120"/>
                          <a:ext cx="1807845" cy="3060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spacing w:line="21" w:lineRule="atLeast"/>
                              <w:ind w:left="0"/>
                              <w:jc w:val="left"/>
                              <w:rPr>
                                <w:rFonts w:hint="default" w:asciiTheme="majorAscii" w:hAnsiTheme="majorAscii"/>
                                <w:lang w:val="en-US"/>
                              </w:rPr>
                            </w:pPr>
                            <w:r>
                              <w:rPr>
                                <w:rFonts w:hint="default" w:asciiTheme="majorAscii" w:hAnsiTheme="majorAscii"/>
                                <w:lang w:val="en-US"/>
                              </w:rPr>
                              <w:t>Tecknical skills</w:t>
                            </w:r>
                          </w:p>
                          <w:p>
                            <w:pPr>
                              <w:rPr>
                                <w:rFonts w:hint="default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Theme="majorAscii" w:hAnsiTheme="majorAscii"/>
                                <w:sz w:val="28"/>
                                <w:szCs w:val="28"/>
                                <w:lang w:val="en-US"/>
                              </w:rPr>
                              <w:t>Languages</w:t>
                            </w:r>
                          </w:p>
                          <w:p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"/>
                              </w:numPr>
                              <w:suppressLineNumbers w:val="0"/>
                              <w:tabs>
                                <w:tab w:val="clear" w:pos="420"/>
                              </w:tabs>
                              <w:spacing w:line="21" w:lineRule="atLeast"/>
                              <w:ind w:left="420" w:leftChars="0" w:right="0" w:rightChars="0" w:hanging="420" w:firstLineChars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  <w:t>PHP</w:t>
                            </w:r>
                          </w:p>
                          <w:p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"/>
                              </w:numPr>
                              <w:suppressLineNumbers w:val="0"/>
                              <w:tabs>
                                <w:tab w:val="clear" w:pos="420"/>
                              </w:tabs>
                              <w:spacing w:line="21" w:lineRule="atLeast"/>
                              <w:ind w:left="420" w:leftChars="0" w:right="0" w:rightChars="0" w:hanging="420" w:firstLineChars="0"/>
                              <w:jc w:val="left"/>
                              <w:rPr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  <w:t>JavaScript</w:t>
                            </w:r>
                          </w:p>
                          <w:p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"/>
                              </w:numPr>
                              <w:suppressLineNumbers w:val="0"/>
                              <w:tabs>
                                <w:tab w:val="clear" w:pos="420"/>
                              </w:tabs>
                              <w:spacing w:line="21" w:lineRule="atLeast"/>
                              <w:ind w:left="420" w:leftChars="0" w:right="0" w:rightChars="0" w:hanging="420" w:firstLineChars="0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  <w:t>Python</w:t>
                            </w:r>
                          </w:p>
                          <w:p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line="21" w:lineRule="atLeast"/>
                              <w:ind w:leftChars="0" w:right="0" w:rightChars="0"/>
                              <w:jc w:val="left"/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Mobile app developmet</w:t>
                            </w:r>
                          </w:p>
                          <w:p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4"/>
                              </w:numPr>
                              <w:suppressLineNumbers w:val="0"/>
                              <w:tabs>
                                <w:tab w:val="clear" w:pos="420"/>
                              </w:tabs>
                              <w:spacing w:line="21" w:lineRule="atLeast"/>
                              <w:ind w:left="420" w:leftChars="0" w:right="0" w:rightChars="0" w:hanging="420" w:firstLineChars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  <w:t>React native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6"/>
                              </w:numPr>
                              <w:suppressLineNumbers w:val="0"/>
                              <w:spacing w:before="0" w:beforeAutospacing="1" w:after="0" w:afterAutospacing="1" w:line="21" w:lineRule="atLeast"/>
                              <w:ind w:left="0" w:hanging="360"/>
                              <w:jc w:val="left"/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7"/>
                              </w:numPr>
                              <w:suppressLineNumbers w:val="0"/>
                              <w:spacing w:before="0" w:beforeAutospacing="1" w:after="0" w:afterAutospacing="1" w:line="21" w:lineRule="atLeast"/>
                              <w:ind w:left="0" w:hanging="360"/>
                              <w:jc w:val="left"/>
                            </w:pP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6.8pt;margin-top:236.35pt;height:241pt;width:142.35pt;z-index:251670528;mso-width-relative:page;mso-height-relative:page;" fillcolor="#FFFFFF [3201]" filled="t" stroked="t" coordsize="21600,21600" o:gfxdata="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spacing w:line="21" w:lineRule="atLeast"/>
                        <w:ind w:left="0"/>
                        <w:jc w:val="left"/>
                        <w:rPr>
                          <w:rFonts w:hint="default" w:asciiTheme="majorAscii" w:hAnsiTheme="majorAscii"/>
                          <w:lang w:val="en-US"/>
                        </w:rPr>
                      </w:pPr>
                      <w:r>
                        <w:rPr>
                          <w:rFonts w:hint="default" w:asciiTheme="majorAscii" w:hAnsiTheme="majorAscii"/>
                          <w:lang w:val="en-US"/>
                        </w:rPr>
                        <w:t>Tecknical skills</w:t>
                      </w:r>
                    </w:p>
                    <w:p>
                      <w:pPr>
                        <w:rPr>
                          <w:rFonts w:hint="default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Theme="majorAscii" w:hAnsiTheme="majorAscii"/>
                          <w:sz w:val="28"/>
                          <w:szCs w:val="28"/>
                          <w:lang w:val="en-US"/>
                        </w:rPr>
                        <w:t>Languages</w:t>
                      </w:r>
                    </w:p>
                    <w:p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"/>
                        </w:numPr>
                        <w:suppressLineNumbers w:val="0"/>
                        <w:tabs>
                          <w:tab w:val="clear" w:pos="420"/>
                        </w:tabs>
                        <w:spacing w:line="21" w:lineRule="atLeast"/>
                        <w:ind w:left="420" w:leftChars="0" w:right="0" w:rightChars="0" w:hanging="420" w:firstLineChars="0"/>
                        <w:jc w:val="left"/>
                      </w:pPr>
                      <w:r>
                        <w:rPr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  <w:t>PHP</w:t>
                      </w:r>
                    </w:p>
                    <w:p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"/>
                        </w:numPr>
                        <w:suppressLineNumbers w:val="0"/>
                        <w:tabs>
                          <w:tab w:val="clear" w:pos="420"/>
                        </w:tabs>
                        <w:spacing w:line="21" w:lineRule="atLeast"/>
                        <w:ind w:left="420" w:leftChars="0" w:right="0" w:rightChars="0" w:hanging="420" w:firstLineChars="0"/>
                        <w:jc w:val="left"/>
                        <w:rPr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  <w:t>JavaScript</w:t>
                      </w:r>
                    </w:p>
                    <w:p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"/>
                        </w:numPr>
                        <w:suppressLineNumbers w:val="0"/>
                        <w:tabs>
                          <w:tab w:val="clear" w:pos="420"/>
                        </w:tabs>
                        <w:spacing w:line="21" w:lineRule="atLeast"/>
                        <w:ind w:left="420" w:leftChars="0" w:right="0" w:rightChars="0" w:hanging="420" w:firstLineChars="0"/>
                        <w:jc w:val="lef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  <w:t>Python</w:t>
                      </w:r>
                    </w:p>
                    <w:p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line="21" w:lineRule="atLeast"/>
                        <w:ind w:leftChars="0" w:right="0" w:rightChars="0"/>
                        <w:jc w:val="left"/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8"/>
                          <w:szCs w:val="28"/>
                          <w:lang w:val="en-US"/>
                        </w:rPr>
                        <w:t>Mobile app developmet</w:t>
                      </w:r>
                    </w:p>
                    <w:p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4"/>
                        </w:numPr>
                        <w:suppressLineNumbers w:val="0"/>
                        <w:tabs>
                          <w:tab w:val="clear" w:pos="420"/>
                        </w:tabs>
                        <w:spacing w:line="21" w:lineRule="atLeast"/>
                        <w:ind w:left="420" w:leftChars="0" w:right="0" w:rightChars="0" w:hanging="420" w:firstLineChars="0"/>
                        <w:jc w:val="left"/>
                      </w:pPr>
                      <w:r>
                        <w:rPr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  <w:t>React native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6"/>
                        </w:numPr>
                        <w:suppressLineNumbers w:val="0"/>
                        <w:spacing w:before="0" w:beforeAutospacing="1" w:after="0" w:afterAutospacing="1" w:line="21" w:lineRule="atLeast"/>
                        <w:ind w:left="0" w:hanging="360"/>
                        <w:jc w:val="left"/>
                      </w:pPr>
                    </w:p>
                    <w:p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7"/>
                        </w:numPr>
                        <w:suppressLineNumbers w:val="0"/>
                        <w:spacing w:before="0" w:beforeAutospacing="1" w:after="0" w:afterAutospacing="1" w:line="21" w:lineRule="atLeast"/>
                        <w:ind w:left="0" w:hanging="360"/>
                        <w:jc w:val="left"/>
                      </w:pP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2557145</wp:posOffset>
                </wp:positionH>
                <wp:positionV relativeFrom="paragraph">
                  <wp:posOffset>-694055</wp:posOffset>
                </wp:positionV>
                <wp:extent cx="3446780" cy="3628390"/>
                <wp:effectExtent l="4445" t="4445" r="15875" b="571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09185" y="1029970"/>
                          <a:ext cx="3446780" cy="3628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spacing w:line="21" w:lineRule="atLeast"/>
                              <w:ind w:left="0"/>
                              <w:jc w:val="left"/>
                              <w:rPr>
                                <w:rFonts w:hint="default" w:asciiTheme="majorAscii" w:hAnsiTheme="majorAscii"/>
                                <w:lang w:val="en-US"/>
                              </w:rPr>
                            </w:pPr>
                            <w:r>
                              <w:rPr>
                                <w:rFonts w:hint="default" w:asciiTheme="majorAscii" w:hAnsiTheme="majorAscii"/>
                                <w:lang w:val="en-US"/>
                              </w:rPr>
                              <w:t>Internship Experiance</w:t>
                            </w:r>
                          </w:p>
                          <w:p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spacing w:line="21" w:lineRule="atLeast"/>
                              <w:ind w:left="0"/>
                              <w:jc w:val="left"/>
                              <w:rPr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  <w:t>Boost Software Development Company</w:t>
                            </w:r>
                            <w:r>
                              <w:br w:type="textWrapping"/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  <w:t>Position: Software Development InternResponsibilities:</w:t>
                            </w:r>
                          </w:p>
                          <w:p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"/>
                              </w:numPr>
                              <w:suppressLineNumbers w:val="0"/>
                              <w:tabs>
                                <w:tab w:val="clear" w:pos="420"/>
                              </w:tabs>
                              <w:spacing w:line="21" w:lineRule="atLeast"/>
                              <w:ind w:left="420" w:leftChars="0" w:right="0" w:rightChars="0" w:hanging="420" w:firstLineChars="0"/>
                              <w:jc w:val="left"/>
                              <w:rPr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  <w:t>Assisted in developing and maintaining web applications.</w:t>
                            </w:r>
                          </w:p>
                          <w:p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"/>
                              </w:numPr>
                              <w:suppressLineNumbers w:val="0"/>
                              <w:tabs>
                                <w:tab w:val="clear" w:pos="420"/>
                              </w:tabs>
                              <w:spacing w:line="21" w:lineRule="atLeast"/>
                              <w:ind w:left="420" w:leftChars="0" w:right="0" w:rightChars="0" w:hanging="420" w:firstLineChars="0"/>
                              <w:jc w:val="left"/>
                              <w:rPr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  <w:t>Participated in software design and implementation activities.</w:t>
                            </w:r>
                          </w:p>
                          <w:p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"/>
                              </w:numPr>
                              <w:suppressLineNumbers w:val="0"/>
                              <w:tabs>
                                <w:tab w:val="clear" w:pos="420"/>
                              </w:tabs>
                              <w:spacing w:line="21" w:lineRule="atLeast"/>
                              <w:ind w:left="420" w:leftChars="0" w:right="0" w:rightChars="0" w:hanging="420" w:firstLineChars="0"/>
                              <w:jc w:val="left"/>
                              <w:rPr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  <w:t>Collaborated with development teams to solve technical problems.</w:t>
                            </w:r>
                          </w:p>
                          <w:p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"/>
                              </w:numPr>
                              <w:suppressLineNumbers w:val="0"/>
                              <w:tabs>
                                <w:tab w:val="clear" w:pos="420"/>
                              </w:tabs>
                              <w:spacing w:line="21" w:lineRule="atLeast"/>
                              <w:ind w:left="420" w:leftChars="0" w:right="0" w:rightChars="0" w:hanging="420" w:firstLineChars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  <w:t>Tested and debugged application features.</w:t>
                            </w:r>
                          </w:p>
                          <w:p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8"/>
                              </w:numPr>
                              <w:suppressLineNumbers w:val="0"/>
                              <w:tabs>
                                <w:tab w:val="clear" w:pos="420"/>
                              </w:tabs>
                              <w:spacing w:line="21" w:lineRule="atLeast"/>
                              <w:ind w:left="420" w:leftChars="0" w:right="0" w:rightChars="0" w:hanging="420" w:firstLineChars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  <w:t>Prepared technical documentation and reports.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1.35pt;margin-top:-54.65pt;height:285.7pt;width:271.4pt;z-index:251669504;mso-width-relative:page;mso-height-relative:page;" fillcolor="#FFFFFF [3201]" filled="t" stroked="t" coordsize="21600,21600" o:gfxdata="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spacing w:line="21" w:lineRule="atLeast"/>
                        <w:ind w:left="0"/>
                        <w:jc w:val="left"/>
                        <w:rPr>
                          <w:rFonts w:hint="default" w:asciiTheme="majorAscii" w:hAnsiTheme="majorAscii"/>
                          <w:lang w:val="en-US"/>
                        </w:rPr>
                      </w:pPr>
                      <w:r>
                        <w:rPr>
                          <w:rFonts w:hint="default" w:asciiTheme="majorAscii" w:hAnsiTheme="majorAscii"/>
                          <w:lang w:val="en-US"/>
                        </w:rPr>
                        <w:t>Internship Experiance</w:t>
                      </w:r>
                    </w:p>
                    <w:p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spacing w:line="21" w:lineRule="atLeast"/>
                        <w:ind w:left="0"/>
                        <w:jc w:val="left"/>
                        <w:rPr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  <w:t>Boost Software Development Company</w:t>
                      </w:r>
                      <w:r>
                        <w:br w:type="textWrapping"/>
                      </w:r>
                      <w:r>
                        <w:rPr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  <w:t>Position: Software Development InternResponsibilities:</w:t>
                      </w:r>
                    </w:p>
                    <w:p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8"/>
                        </w:numPr>
                        <w:suppressLineNumbers w:val="0"/>
                        <w:tabs>
                          <w:tab w:val="clear" w:pos="420"/>
                        </w:tabs>
                        <w:spacing w:line="21" w:lineRule="atLeast"/>
                        <w:ind w:left="420" w:leftChars="0" w:right="0" w:rightChars="0" w:hanging="420" w:firstLineChars="0"/>
                        <w:jc w:val="left"/>
                        <w:rPr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  <w:t>Assisted in developing and maintaining web applications.</w:t>
                      </w:r>
                    </w:p>
                    <w:p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8"/>
                        </w:numPr>
                        <w:suppressLineNumbers w:val="0"/>
                        <w:tabs>
                          <w:tab w:val="clear" w:pos="420"/>
                        </w:tabs>
                        <w:spacing w:line="21" w:lineRule="atLeast"/>
                        <w:ind w:left="420" w:leftChars="0" w:right="0" w:rightChars="0" w:hanging="420" w:firstLineChars="0"/>
                        <w:jc w:val="left"/>
                        <w:rPr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  <w:t>Participated in software design and implementation activities.</w:t>
                      </w:r>
                    </w:p>
                    <w:p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8"/>
                        </w:numPr>
                        <w:suppressLineNumbers w:val="0"/>
                        <w:tabs>
                          <w:tab w:val="clear" w:pos="420"/>
                        </w:tabs>
                        <w:spacing w:line="21" w:lineRule="atLeast"/>
                        <w:ind w:left="420" w:leftChars="0" w:right="0" w:rightChars="0" w:hanging="420" w:firstLineChars="0"/>
                        <w:jc w:val="left"/>
                        <w:rPr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  <w:t>Collaborated with development teams to solve technical problems.</w:t>
                      </w:r>
                    </w:p>
                    <w:p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8"/>
                        </w:numPr>
                        <w:suppressLineNumbers w:val="0"/>
                        <w:tabs>
                          <w:tab w:val="clear" w:pos="420"/>
                        </w:tabs>
                        <w:spacing w:line="21" w:lineRule="atLeast"/>
                        <w:ind w:left="420" w:leftChars="0" w:right="0" w:rightChars="0" w:hanging="420" w:firstLineChars="0"/>
                        <w:jc w:val="left"/>
                      </w:pPr>
                      <w:r>
                        <w:rPr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  <w:t>Tested and debugged application features.</w:t>
                      </w:r>
                    </w:p>
                    <w:p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8"/>
                        </w:numPr>
                        <w:suppressLineNumbers w:val="0"/>
                        <w:tabs>
                          <w:tab w:val="clear" w:pos="420"/>
                        </w:tabs>
                        <w:spacing w:line="21" w:lineRule="atLeast"/>
                        <w:ind w:left="420" w:leftChars="0" w:right="0" w:rightChars="0" w:hanging="420" w:firstLineChars="0"/>
                        <w:jc w:val="left"/>
                      </w:pPr>
                      <w:r>
                        <w:rPr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  <w:t>Prepared technical documentation and reports.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-901065</wp:posOffset>
                </wp:positionH>
                <wp:positionV relativeFrom="paragraph">
                  <wp:posOffset>-662305</wp:posOffset>
                </wp:positionV>
                <wp:extent cx="3371850" cy="3600450"/>
                <wp:effectExtent l="4445" t="4445" r="14605" b="1460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1935" y="252095"/>
                          <a:ext cx="3371850" cy="3600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spacing w:line="21" w:lineRule="atLeast"/>
                              <w:ind w:left="0"/>
                              <w:jc w:val="left"/>
                              <w:rPr>
                                <w:rFonts w:hint="default" w:asciiTheme="minorAscii" w:hAnsiTheme="minorAscii" w:eastAsiaTheme="majorEastAsia" w:cstheme="majorEastAsia"/>
                                <w:lang w:val="en-US"/>
                              </w:rPr>
                            </w:pPr>
                            <w:r>
                              <w:rPr>
                                <w:rFonts w:hint="default" w:asciiTheme="minorAscii" w:hAnsiTheme="minorAscii" w:eastAsiaTheme="majorEastAsia" w:cstheme="majorEastAsia"/>
                                <w:lang w:val="en-US"/>
                              </w:rPr>
                              <w:t>Education</w:t>
                            </w:r>
                          </w:p>
                          <w:p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spacing w:line="21" w:lineRule="atLeast"/>
                              <w:ind w:left="0"/>
                              <w:jc w:val="left"/>
                              <w:rPr>
                                <w:rFonts w:hint="default" w:asciiTheme="minorAscii" w:hAnsiTheme="minorAscii"/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Theme="minorAscii" w:hAnsiTheme="minorAscii"/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  <w:t>Bahir Dar University</w:t>
                            </w:r>
                            <w:r>
                              <w:rPr>
                                <w:rFonts w:hint="default" w:asciiTheme="minorAscii" w:hAnsiTheme="minorAscii"/>
                              </w:rPr>
                              <w:br w:type="textWrapping"/>
                            </w:r>
                            <w:r>
                              <w:rPr>
                                <w:rFonts w:hint="default" w:asciiTheme="minorAscii" w:hAnsiTheme="minorAscii"/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  <w:t>Bachelor of Science (B.Sc.) in Computer Science</w:t>
                            </w:r>
                            <w:r>
                              <w:rPr>
                                <w:rFonts w:hint="default" w:asciiTheme="minorAscii" w:hAnsiTheme="minorAscii"/>
                              </w:rPr>
                              <w:br w:type="textWrapping"/>
                            </w:r>
                            <w:r>
                              <w:rPr>
                                <w:rFonts w:hint="default" w:asciiTheme="minorAscii" w:hAnsiTheme="minorAscii"/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  <w:t>Expected Graduation: 2026</w:t>
                            </w:r>
                          </w:p>
                          <w:p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suppressLineNumbers w:val="0"/>
                              <w:spacing w:line="21" w:lineRule="atLeast"/>
                              <w:ind w:left="0"/>
                              <w:jc w:val="left"/>
                              <w:rPr>
                                <w:rFonts w:hint="default" w:asciiTheme="minorAscii" w:hAnsiTheme="minorAscii"/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CGPA: </w:t>
                            </w:r>
                            <w:r>
                              <w:rPr>
                                <w:rFonts w:hint="default" w:cs="Times New Roman"/>
                                <w:lang w:val="en-US"/>
                              </w:rPr>
                              <w:t>3.18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/4.00</w:t>
                            </w:r>
                          </w:p>
                          <w:p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line="21" w:lineRule="atLeast"/>
                              <w:ind w:leftChars="0" w:right="0" w:rightChars="0"/>
                              <w:jc w:val="left"/>
                              <w:rPr>
                                <w:rFonts w:hint="default" w:asciiTheme="minorAscii" w:hAnsiTheme="minorAscii"/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default" w:asciiTheme="minorAscii" w:hAnsiTheme="minorAscii"/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32"/>
                                <w:szCs w:val="32"/>
                              </w:rPr>
                              <w:t>Relevant Courses:</w:t>
                            </w:r>
                          </w:p>
                          <w:p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"/>
                              </w:numPr>
                              <w:suppressLineNumbers w:val="0"/>
                              <w:tabs>
                                <w:tab w:val="clear" w:pos="420"/>
                              </w:tabs>
                              <w:spacing w:line="21" w:lineRule="atLeast"/>
                              <w:ind w:left="420" w:leftChars="0" w:right="0" w:rightChars="0" w:hanging="420" w:firstLineChars="0"/>
                              <w:jc w:val="left"/>
                              <w:rPr>
                                <w:rFonts w:hint="default" w:asciiTheme="minorAscii" w:hAnsiTheme="minorAscii"/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Theme="minorAscii" w:hAnsiTheme="minorAscii"/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  <w:t>Data Structures and Algorithms</w:t>
                            </w:r>
                          </w:p>
                          <w:p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"/>
                              </w:numPr>
                              <w:suppressLineNumbers w:val="0"/>
                              <w:tabs>
                                <w:tab w:val="clear" w:pos="420"/>
                              </w:tabs>
                              <w:spacing w:line="21" w:lineRule="atLeast"/>
                              <w:ind w:left="420" w:leftChars="0" w:right="0" w:rightChars="0" w:hanging="420" w:firstLineChars="0"/>
                              <w:jc w:val="left"/>
                              <w:rPr>
                                <w:rFonts w:hint="default" w:asciiTheme="minorAscii" w:hAnsiTheme="minorAscii"/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Theme="minorAscii" w:hAnsiTheme="minorAscii"/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  <w:t>Database Systems</w:t>
                            </w:r>
                          </w:p>
                          <w:p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"/>
                              </w:numPr>
                              <w:suppressLineNumbers w:val="0"/>
                              <w:tabs>
                                <w:tab w:val="clear" w:pos="420"/>
                              </w:tabs>
                              <w:spacing w:line="21" w:lineRule="atLeast"/>
                              <w:ind w:left="420" w:leftChars="0" w:right="0" w:rightChars="0" w:hanging="420" w:firstLineChars="0"/>
                              <w:jc w:val="left"/>
                              <w:rPr>
                                <w:rFonts w:hint="default" w:asciiTheme="minorAscii" w:hAnsiTheme="minorAscii"/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Theme="minorAscii" w:hAnsiTheme="minorAscii"/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  <w:t>Software Engineering</w:t>
                            </w:r>
                          </w:p>
                          <w:p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"/>
                              </w:numPr>
                              <w:suppressLineNumbers w:val="0"/>
                              <w:tabs>
                                <w:tab w:val="clear" w:pos="420"/>
                              </w:tabs>
                              <w:spacing w:line="21" w:lineRule="atLeast"/>
                              <w:ind w:left="420" w:leftChars="0" w:right="0" w:rightChars="0" w:hanging="420" w:firstLineChars="0"/>
                              <w:jc w:val="left"/>
                              <w:rPr>
                                <w:rFonts w:hint="default" w:asciiTheme="minorAscii" w:hAnsiTheme="minorAscii"/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Theme="minorAscii" w:hAnsiTheme="minorAscii"/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  <w:t>Web Development</w:t>
                            </w:r>
                          </w:p>
                          <w:p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"/>
                              </w:numPr>
                              <w:suppressLineNumbers w:val="0"/>
                              <w:tabs>
                                <w:tab w:val="clear" w:pos="420"/>
                              </w:tabs>
                              <w:spacing w:line="21" w:lineRule="atLeast"/>
                              <w:ind w:left="420" w:leftChars="0" w:right="0" w:rightChars="0" w:hanging="420" w:firstLineChars="0"/>
                              <w:jc w:val="left"/>
                              <w:rPr>
                                <w:rFonts w:hint="default" w:asciiTheme="minorAscii" w:hAnsiTheme="minorAscii"/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Theme="minorAscii" w:hAnsiTheme="minorAscii"/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  <w:t>Mobile Application Development</w:t>
                            </w:r>
                          </w:p>
                          <w:p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"/>
                              </w:numPr>
                              <w:suppressLineNumbers w:val="0"/>
                              <w:tabs>
                                <w:tab w:val="clear" w:pos="420"/>
                              </w:tabs>
                              <w:spacing w:line="21" w:lineRule="atLeast"/>
                              <w:ind w:left="420" w:leftChars="0" w:right="0" w:rightChars="0" w:hanging="420" w:firstLineChars="0"/>
                              <w:jc w:val="left"/>
                              <w:rPr>
                                <w:rFonts w:hint="default" w:asciiTheme="minorAscii" w:hAnsiTheme="minorAscii"/>
                              </w:rPr>
                            </w:pPr>
                            <w:r>
                              <w:rPr>
                                <w:rFonts w:hint="default" w:asciiTheme="minorAscii" w:hAnsiTheme="minorAscii"/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  <w:t>Computer Networks</w:t>
                            </w:r>
                          </w:p>
                          <w:p>
                            <w:pPr>
                              <w:pStyle w:val="10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9"/>
                              </w:numPr>
                              <w:suppressLineNumbers w:val="0"/>
                              <w:tabs>
                                <w:tab w:val="clear" w:pos="420"/>
                              </w:tabs>
                              <w:spacing w:line="21" w:lineRule="atLeast"/>
                              <w:ind w:left="420" w:leftChars="0" w:right="0" w:rightChars="0" w:hanging="420" w:firstLineChars="0"/>
                              <w:jc w:val="left"/>
                              <w:rPr>
                                <w:rFonts w:hint="default" w:asciiTheme="minorAscii" w:hAnsiTheme="minorAscii"/>
                              </w:rPr>
                            </w:pPr>
                            <w:r>
                              <w:rPr>
                                <w:rFonts w:hint="default" w:asciiTheme="minorAscii" w:hAnsiTheme="minorAscii"/>
                                <w:b/>
                                <w:bCs/>
                                <w:i w:val="0"/>
                                <w:iCs w:val="0"/>
                                <w:color w:val="000000"/>
                                <w:spacing w:val="0"/>
                                <w:sz w:val="24"/>
                                <w:szCs w:val="24"/>
                              </w:rPr>
                              <w:t>Operating Systems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0"/>
                              </w:numPr>
                              <w:suppressLineNumbers w:val="0"/>
                              <w:spacing w:before="0" w:beforeAutospacing="1" w:after="0" w:afterAutospacing="1" w:line="21" w:lineRule="atLeast"/>
                              <w:ind w:left="0" w:hanging="360"/>
                              <w:jc w:val="left"/>
                            </w:pP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0.95pt;margin-top:-52.15pt;height:283.5pt;width:265.5pt;z-index:251668480;mso-width-relative:page;mso-height-relative:page;" fillcolor="#FFFFFF [3201]" filled="t" stroked="t" coordsize="21600,21600" o:gfxdata="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spacing w:line="21" w:lineRule="atLeast"/>
                        <w:ind w:left="0"/>
                        <w:jc w:val="left"/>
                        <w:rPr>
                          <w:rFonts w:hint="default" w:asciiTheme="minorAscii" w:hAnsiTheme="minorAscii" w:eastAsiaTheme="majorEastAsia" w:cstheme="majorEastAsia"/>
                          <w:lang w:val="en-US"/>
                        </w:rPr>
                      </w:pPr>
                      <w:r>
                        <w:rPr>
                          <w:rFonts w:hint="default" w:asciiTheme="minorAscii" w:hAnsiTheme="minorAscii" w:eastAsiaTheme="majorEastAsia" w:cstheme="majorEastAsia"/>
                          <w:lang w:val="en-US"/>
                        </w:rPr>
                        <w:t>Education</w:t>
                      </w:r>
                    </w:p>
                    <w:p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spacing w:line="21" w:lineRule="atLeast"/>
                        <w:ind w:left="0"/>
                        <w:jc w:val="left"/>
                        <w:rPr>
                          <w:rFonts w:hint="default" w:asciiTheme="minorAscii" w:hAnsiTheme="minorAscii"/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Theme="minorAscii" w:hAnsiTheme="minorAscii"/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  <w:t>Bahir Dar University</w:t>
                      </w:r>
                      <w:r>
                        <w:rPr>
                          <w:rFonts w:hint="default" w:asciiTheme="minorAscii" w:hAnsiTheme="minorAscii"/>
                        </w:rPr>
                        <w:br w:type="textWrapping"/>
                      </w:r>
                      <w:r>
                        <w:rPr>
                          <w:rFonts w:hint="default" w:asciiTheme="minorAscii" w:hAnsiTheme="minorAscii"/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  <w:t>Bachelor of Science (B.Sc.) in Computer Science</w:t>
                      </w:r>
                      <w:r>
                        <w:rPr>
                          <w:rFonts w:hint="default" w:asciiTheme="minorAscii" w:hAnsiTheme="minorAscii"/>
                        </w:rPr>
                        <w:br w:type="textWrapping"/>
                      </w:r>
                      <w:r>
                        <w:rPr>
                          <w:rFonts w:hint="default" w:asciiTheme="minorAscii" w:hAnsiTheme="minorAscii"/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  <w:t>Expected Graduation: 2026</w:t>
                      </w:r>
                    </w:p>
                    <w:p>
                      <w:pPr>
                        <w:pStyle w:val="10"/>
                        <w:keepNext w:val="0"/>
                        <w:keepLines w:val="0"/>
                        <w:widowControl/>
                        <w:suppressLineNumbers w:val="0"/>
                        <w:spacing w:line="21" w:lineRule="atLeast"/>
                        <w:ind w:left="0"/>
                        <w:jc w:val="left"/>
                        <w:rPr>
                          <w:rFonts w:hint="default" w:asciiTheme="minorAscii" w:hAnsiTheme="minorAscii"/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CGPA: </w:t>
                      </w:r>
                      <w:r>
                        <w:rPr>
                          <w:rFonts w:hint="default" w:cs="Times New Roman"/>
                          <w:lang w:val="en-US"/>
                        </w:rPr>
                        <w:t>3.18</w:t>
                      </w:r>
                      <w:r>
                        <w:rPr>
                          <w:rFonts w:ascii="Times New Roman" w:hAnsi="Times New Roman" w:cs="Times New Roman"/>
                        </w:rPr>
                        <w:t>/4.00</w:t>
                      </w:r>
                    </w:p>
                    <w:p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line="21" w:lineRule="atLeast"/>
                        <w:ind w:leftChars="0" w:right="0" w:rightChars="0"/>
                        <w:jc w:val="left"/>
                        <w:rPr>
                          <w:rFonts w:hint="default" w:asciiTheme="minorAscii" w:hAnsiTheme="minorAscii"/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32"/>
                          <w:szCs w:val="32"/>
                        </w:rPr>
                      </w:pPr>
                      <w:r>
                        <w:rPr>
                          <w:rFonts w:hint="default" w:asciiTheme="minorAscii" w:hAnsiTheme="minorAscii"/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32"/>
                          <w:szCs w:val="32"/>
                        </w:rPr>
                        <w:t>Relevant Courses:</w:t>
                      </w:r>
                    </w:p>
                    <w:p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9"/>
                        </w:numPr>
                        <w:suppressLineNumbers w:val="0"/>
                        <w:tabs>
                          <w:tab w:val="clear" w:pos="420"/>
                        </w:tabs>
                        <w:spacing w:line="21" w:lineRule="atLeast"/>
                        <w:ind w:left="420" w:leftChars="0" w:right="0" w:rightChars="0" w:hanging="420" w:firstLineChars="0"/>
                        <w:jc w:val="left"/>
                        <w:rPr>
                          <w:rFonts w:hint="default" w:asciiTheme="minorAscii" w:hAnsiTheme="minorAscii"/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Theme="minorAscii" w:hAnsiTheme="minorAscii"/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  <w:t>Data Structures and Algorithms</w:t>
                      </w:r>
                    </w:p>
                    <w:p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9"/>
                        </w:numPr>
                        <w:suppressLineNumbers w:val="0"/>
                        <w:tabs>
                          <w:tab w:val="clear" w:pos="420"/>
                        </w:tabs>
                        <w:spacing w:line="21" w:lineRule="atLeast"/>
                        <w:ind w:left="420" w:leftChars="0" w:right="0" w:rightChars="0" w:hanging="420" w:firstLineChars="0"/>
                        <w:jc w:val="left"/>
                        <w:rPr>
                          <w:rFonts w:hint="default" w:asciiTheme="minorAscii" w:hAnsiTheme="minorAscii"/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Theme="minorAscii" w:hAnsiTheme="minorAscii"/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  <w:t>Database Systems</w:t>
                      </w:r>
                    </w:p>
                    <w:p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9"/>
                        </w:numPr>
                        <w:suppressLineNumbers w:val="0"/>
                        <w:tabs>
                          <w:tab w:val="clear" w:pos="420"/>
                        </w:tabs>
                        <w:spacing w:line="21" w:lineRule="atLeast"/>
                        <w:ind w:left="420" w:leftChars="0" w:right="0" w:rightChars="0" w:hanging="420" w:firstLineChars="0"/>
                        <w:jc w:val="left"/>
                        <w:rPr>
                          <w:rFonts w:hint="default" w:asciiTheme="minorAscii" w:hAnsiTheme="minorAscii"/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Theme="minorAscii" w:hAnsiTheme="minorAscii"/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  <w:t>Software Engineering</w:t>
                      </w:r>
                    </w:p>
                    <w:p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9"/>
                        </w:numPr>
                        <w:suppressLineNumbers w:val="0"/>
                        <w:tabs>
                          <w:tab w:val="clear" w:pos="420"/>
                        </w:tabs>
                        <w:spacing w:line="21" w:lineRule="atLeast"/>
                        <w:ind w:left="420" w:leftChars="0" w:right="0" w:rightChars="0" w:hanging="420" w:firstLineChars="0"/>
                        <w:jc w:val="left"/>
                        <w:rPr>
                          <w:rFonts w:hint="default" w:asciiTheme="minorAscii" w:hAnsiTheme="minorAscii"/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Theme="minorAscii" w:hAnsiTheme="minorAscii"/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  <w:t>Web Development</w:t>
                      </w:r>
                    </w:p>
                    <w:p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9"/>
                        </w:numPr>
                        <w:suppressLineNumbers w:val="0"/>
                        <w:tabs>
                          <w:tab w:val="clear" w:pos="420"/>
                        </w:tabs>
                        <w:spacing w:line="21" w:lineRule="atLeast"/>
                        <w:ind w:left="420" w:leftChars="0" w:right="0" w:rightChars="0" w:hanging="420" w:firstLineChars="0"/>
                        <w:jc w:val="left"/>
                        <w:rPr>
                          <w:rFonts w:hint="default" w:asciiTheme="minorAscii" w:hAnsiTheme="minorAscii"/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Theme="minorAscii" w:hAnsiTheme="minorAscii"/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  <w:t>Mobile Application Development</w:t>
                      </w:r>
                    </w:p>
                    <w:p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9"/>
                        </w:numPr>
                        <w:suppressLineNumbers w:val="0"/>
                        <w:tabs>
                          <w:tab w:val="clear" w:pos="420"/>
                        </w:tabs>
                        <w:spacing w:line="21" w:lineRule="atLeast"/>
                        <w:ind w:left="420" w:leftChars="0" w:right="0" w:rightChars="0" w:hanging="420" w:firstLineChars="0"/>
                        <w:jc w:val="left"/>
                        <w:rPr>
                          <w:rFonts w:hint="default" w:asciiTheme="minorAscii" w:hAnsiTheme="minorAscii"/>
                        </w:rPr>
                      </w:pPr>
                      <w:r>
                        <w:rPr>
                          <w:rFonts w:hint="default" w:asciiTheme="minorAscii" w:hAnsiTheme="minorAscii"/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  <w:t>Computer Networks</w:t>
                      </w:r>
                    </w:p>
                    <w:p>
                      <w:pPr>
                        <w:pStyle w:val="10"/>
                        <w:keepNext w:val="0"/>
                        <w:keepLines w:val="0"/>
                        <w:widowControl/>
                        <w:numPr>
                          <w:ilvl w:val="0"/>
                          <w:numId w:val="9"/>
                        </w:numPr>
                        <w:suppressLineNumbers w:val="0"/>
                        <w:tabs>
                          <w:tab w:val="clear" w:pos="420"/>
                        </w:tabs>
                        <w:spacing w:line="21" w:lineRule="atLeast"/>
                        <w:ind w:left="420" w:leftChars="0" w:right="0" w:rightChars="0" w:hanging="420" w:firstLineChars="0"/>
                        <w:jc w:val="left"/>
                        <w:rPr>
                          <w:rFonts w:hint="default" w:asciiTheme="minorAscii" w:hAnsiTheme="minorAscii"/>
                        </w:rPr>
                      </w:pPr>
                      <w:r>
                        <w:rPr>
                          <w:rFonts w:hint="default" w:asciiTheme="minorAscii" w:hAnsiTheme="minorAscii"/>
                          <w:b/>
                          <w:bCs/>
                          <w:i w:val="0"/>
                          <w:iCs w:val="0"/>
                          <w:color w:val="000000"/>
                          <w:spacing w:val="0"/>
                          <w:sz w:val="24"/>
                          <w:szCs w:val="24"/>
                        </w:rPr>
                        <w:t>Operating Systems</w:t>
                      </w:r>
                    </w:p>
                    <w:p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0"/>
                        </w:numPr>
                        <w:suppressLineNumbers w:val="0"/>
                        <w:spacing w:before="0" w:beforeAutospacing="1" w:after="0" w:afterAutospacing="1" w:line="21" w:lineRule="atLeast"/>
                        <w:ind w:left="0" w:hanging="360"/>
                        <w:jc w:val="left"/>
                      </w:pP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-1177290</wp:posOffset>
                </wp:positionH>
                <wp:positionV relativeFrom="paragraph">
                  <wp:posOffset>-927100</wp:posOffset>
                </wp:positionV>
                <wp:extent cx="7581265" cy="10732135"/>
                <wp:effectExtent l="6350" t="6350" r="13335" b="24765"/>
                <wp:wrapNone/>
                <wp:docPr id="14" name="Rectangle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65810" y="530225"/>
                          <a:ext cx="7581265" cy="1073213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2.7pt;margin-top:-73pt;height:845.05pt;width:596.95pt;z-index:251667456;v-text-anchor:middle;mso-width-relative:page;mso-height-relative:page;" fillcolor="#3B3838 [814]" filled="t" stroked="t" coordsize="21600,21600" o:gfxdata="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Symbol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楷体">
    <w:altName w:val="Droid Sans Fallback"/>
    <w:panose1 w:val="02010609060101010101"/>
    <w:charset w:val="00"/>
    <w:family w:val="auto"/>
    <w:pitch w:val="default"/>
    <w:sig w:usb0="00000000" w:usb1="00000000" w:usb2="00000016" w:usb3="00000000" w:csb0="00040001" w:csb1="00000000"/>
  </w:font>
  <w:font w:name="Calibri Ligh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FF7C28"/>
    <w:multiLevelType w:val="singleLevel"/>
    <w:tmpl w:val="C3FF7C2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6B29E71"/>
    <w:multiLevelType w:val="singleLevel"/>
    <w:tmpl w:val="C6B29E71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CFFEA70F"/>
    <w:multiLevelType w:val="multilevel"/>
    <w:tmpl w:val="CFFEA7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D5FF3208"/>
    <w:multiLevelType w:val="multilevel"/>
    <w:tmpl w:val="D5FF32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DE8B65E9"/>
    <w:multiLevelType w:val="multilevel"/>
    <w:tmpl w:val="DE8B65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F67EABC3"/>
    <w:multiLevelType w:val="singleLevel"/>
    <w:tmpl w:val="F67EABC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F97C78D9"/>
    <w:multiLevelType w:val="multilevel"/>
    <w:tmpl w:val="F97C78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FEAE0B63"/>
    <w:multiLevelType w:val="multilevel"/>
    <w:tmpl w:val="FEAE0B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6F7F5BC5"/>
    <w:multiLevelType w:val="singleLevel"/>
    <w:tmpl w:val="6F7F5BC5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77FDEAAE"/>
    <w:multiLevelType w:val="singleLevel"/>
    <w:tmpl w:val="77FDEAAE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9"/>
  </w:num>
  <w:num w:numId="4">
    <w:abstractNumId w:val="5"/>
  </w:num>
  <w:num w:numId="5">
    <w:abstractNumId w:val="7"/>
  </w:num>
  <w:num w:numId="6">
    <w:abstractNumId w:val="3"/>
  </w:num>
  <w:num w:numId="7">
    <w:abstractNumId w:val="6"/>
  </w:num>
  <w:num w:numId="8">
    <w:abstractNumId w:val="8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attachedTemplate r:id="rId1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9E512D3"/>
    <w:rsid w:val="4FFF2AF6"/>
    <w:rsid w:val="6BFE28FE"/>
    <w:rsid w:val="6DDB4D3D"/>
    <w:rsid w:val="7AAE5D9A"/>
    <w:rsid w:val="7EDB78D5"/>
    <w:rsid w:val="DFFF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footer"/>
    <w:basedOn w:val="1"/>
    <w:qFormat/>
    <w:uiPriority w:val="0"/>
    <w:pPr>
      <w:widowControl w:val="0"/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SimSun" w:cstheme="minorBidi"/>
      <w:kern w:val="2"/>
      <w:sz w:val="18"/>
    </w:rPr>
  </w:style>
  <w:style w:type="paragraph" w:styleId="8">
    <w:name w:val="header"/>
    <w:basedOn w:val="1"/>
    <w:qFormat/>
    <w:uiPriority w:val="0"/>
    <w:pPr>
      <w:widowControl w:val="0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 w:eastAsia="SimSun" w:cstheme="minorBidi"/>
      <w:kern w:val="2"/>
      <w:sz w:val="18"/>
    </w:rPr>
  </w:style>
  <w:style w:type="character" w:styleId="9">
    <w:name w:val="Hyperlink"/>
    <w:basedOn w:val="4"/>
    <w:qFormat/>
    <w:uiPriority w:val="0"/>
    <w:rPr>
      <w:color w:val="0000FF"/>
      <w:u w:val="single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home/yoseph/Normal.wp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Austere"/>
      <sectRole val="1"/>
    </customSectPr>
    <customSectPr/>
  </customSectProps>
  <customShpExts>
    <customShpInfo spid="_x0000_s1026" textRotate="1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2026-06-21T03:40:00Z</dcterms:created>
  <dc:creator>yoseph</dc:creator>
  <cp:lastModifiedBy>yoseph</cp:lastModifiedBy>
  <dcterms:modified xsi:type="dcterms:W3CDTF">2026-06-23T11:39:55Z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